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c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6"/>
        <w:gridCol w:w="4680"/>
      </w:tblGrid>
      <w:tr w:rsidR="00CC7FEE" w14:paraId="4B436BF3" w14:textId="77777777" w:rsidTr="00CC7FEE">
        <w:trPr>
          <w:trHeight w:val="1721"/>
        </w:trPr>
        <w:tc>
          <w:tcPr>
            <w:tcW w:w="9356" w:type="dxa"/>
            <w:gridSpan w:val="2"/>
          </w:tcPr>
          <w:p w14:paraId="6F261D12" w14:textId="77777777" w:rsidR="00CC7FEE" w:rsidRPr="00CC7FEE" w:rsidRDefault="00CC7FEE" w:rsidP="00050925">
            <w:r w:rsidRPr="00CC7FEE">
              <w:t>Пермский национальный исследовательский политехнический университет</w:t>
            </w:r>
          </w:p>
          <w:p w14:paraId="24361EAC" w14:textId="77777777" w:rsidR="00CC7FEE" w:rsidRDefault="00CC7FEE" w:rsidP="00050925">
            <w:r w:rsidRPr="00CC7FEE">
              <w:t>Кафедра информационные технологии и автоматизированные системы</w:t>
            </w:r>
          </w:p>
        </w:tc>
      </w:tr>
      <w:tr w:rsidR="00CC7FEE" w14:paraId="20EA6BED" w14:textId="77777777" w:rsidTr="00CC7FEE">
        <w:trPr>
          <w:trHeight w:val="1667"/>
        </w:trPr>
        <w:tc>
          <w:tcPr>
            <w:tcW w:w="4676" w:type="dxa"/>
          </w:tcPr>
          <w:p w14:paraId="74911D58" w14:textId="77777777" w:rsidR="00CC7FEE" w:rsidRDefault="00CC7FEE" w:rsidP="00050925"/>
        </w:tc>
        <w:tc>
          <w:tcPr>
            <w:tcW w:w="4679" w:type="dxa"/>
          </w:tcPr>
          <w:p w14:paraId="7E1FB186" w14:textId="77777777" w:rsidR="00CC7FEE" w:rsidRDefault="00CC7FEE" w:rsidP="00050925"/>
        </w:tc>
      </w:tr>
      <w:tr w:rsidR="00CC7FEE" w14:paraId="04B81A14" w14:textId="77777777" w:rsidTr="00CC7FEE">
        <w:trPr>
          <w:trHeight w:val="1667"/>
        </w:trPr>
        <w:tc>
          <w:tcPr>
            <w:tcW w:w="4676" w:type="dxa"/>
          </w:tcPr>
          <w:p w14:paraId="5C3B1B84" w14:textId="77777777" w:rsidR="00CC7FEE" w:rsidRDefault="00CC7FEE" w:rsidP="00050925"/>
        </w:tc>
        <w:tc>
          <w:tcPr>
            <w:tcW w:w="4679" w:type="dxa"/>
          </w:tcPr>
          <w:p w14:paraId="629B8E89" w14:textId="77777777" w:rsidR="00CC7FEE" w:rsidRDefault="00CC7FEE" w:rsidP="00050925"/>
        </w:tc>
      </w:tr>
      <w:tr w:rsidR="00CC7FEE" w14:paraId="554AF977" w14:textId="77777777" w:rsidTr="00CC7FEE">
        <w:trPr>
          <w:trHeight w:val="1667"/>
        </w:trPr>
        <w:tc>
          <w:tcPr>
            <w:tcW w:w="9356" w:type="dxa"/>
            <w:gridSpan w:val="2"/>
          </w:tcPr>
          <w:p w14:paraId="1ADEA3E0" w14:textId="77777777" w:rsidR="00CC7FEE" w:rsidRDefault="00EA45C5" w:rsidP="00050925">
            <w:r>
              <w:t>Лабораторная работа №9</w:t>
            </w:r>
          </w:p>
          <w:p w14:paraId="615B1BBD" w14:textId="77777777" w:rsidR="00EA45C5" w:rsidRDefault="00EA45C5" w:rsidP="00050925">
            <w:r>
              <w:t>«</w:t>
            </w:r>
            <w:r w:rsidRPr="00EA45C5">
              <w:t>Строковый ввод-вывод</w:t>
            </w:r>
            <w:r>
              <w:t>»</w:t>
            </w:r>
          </w:p>
          <w:p w14:paraId="49A836CC" w14:textId="6A6A7289" w:rsidR="00EA45C5" w:rsidRDefault="00EA45C5" w:rsidP="00050925">
            <w:r>
              <w:t>Вариант №9</w:t>
            </w:r>
          </w:p>
        </w:tc>
      </w:tr>
      <w:tr w:rsidR="00CC7FEE" w14:paraId="621E58BC" w14:textId="77777777" w:rsidTr="00CC7FEE">
        <w:trPr>
          <w:trHeight w:val="1667"/>
        </w:trPr>
        <w:tc>
          <w:tcPr>
            <w:tcW w:w="4676" w:type="dxa"/>
          </w:tcPr>
          <w:p w14:paraId="38511D67" w14:textId="77777777" w:rsidR="00CC7FEE" w:rsidRDefault="00CC7FEE" w:rsidP="00050925"/>
        </w:tc>
        <w:tc>
          <w:tcPr>
            <w:tcW w:w="4679" w:type="dxa"/>
          </w:tcPr>
          <w:p w14:paraId="1AE1C3B9" w14:textId="77777777" w:rsidR="00CC7FEE" w:rsidRDefault="00CC7FEE" w:rsidP="00050925"/>
        </w:tc>
      </w:tr>
      <w:tr w:rsidR="00CC7FEE" w14:paraId="0B1383F3" w14:textId="77777777" w:rsidTr="00CC7FEE">
        <w:trPr>
          <w:trHeight w:val="1667"/>
        </w:trPr>
        <w:tc>
          <w:tcPr>
            <w:tcW w:w="4676" w:type="dxa"/>
          </w:tcPr>
          <w:p w14:paraId="413F1DE8" w14:textId="77777777" w:rsidR="00CC7FEE" w:rsidRDefault="00CC7FEE" w:rsidP="00050925"/>
        </w:tc>
        <w:tc>
          <w:tcPr>
            <w:tcW w:w="4679" w:type="dxa"/>
            <w:vAlign w:val="center"/>
          </w:tcPr>
          <w:p w14:paraId="2D6B1F8E" w14:textId="77777777" w:rsidR="00CC7FEE" w:rsidRDefault="00CC7FEE" w:rsidP="00050925">
            <w:r>
              <w:t>Выполнил:</w:t>
            </w:r>
          </w:p>
          <w:p w14:paraId="01A64F00" w14:textId="77777777" w:rsidR="00CC7FEE" w:rsidRDefault="00CC7FEE" w:rsidP="00050925">
            <w:r>
              <w:t>Студент группы ИВТ-24-2б</w:t>
            </w:r>
          </w:p>
          <w:p w14:paraId="64316041" w14:textId="77777777" w:rsidR="00CC7FEE" w:rsidRDefault="00CC7FEE" w:rsidP="00050925">
            <w:r>
              <w:t>А.С. Ваулин</w:t>
            </w:r>
          </w:p>
          <w:p w14:paraId="554692BA" w14:textId="77777777" w:rsidR="00CC7FEE" w:rsidRDefault="00CC7FEE" w:rsidP="00050925">
            <w:r>
              <w:t>Проверил:</w:t>
            </w:r>
          </w:p>
          <w:p w14:paraId="0F77CB35" w14:textId="77777777" w:rsidR="00CC7FEE" w:rsidRDefault="00CC7FEE" w:rsidP="00050925">
            <w:r>
              <w:t>Доцент кафедры ИТАС</w:t>
            </w:r>
          </w:p>
          <w:p w14:paraId="01BB575F" w14:textId="45D23C1E" w:rsidR="00EA45C5" w:rsidRDefault="00EA45C5" w:rsidP="00050925">
            <w:r>
              <w:t>О.А. Полякова</w:t>
            </w:r>
          </w:p>
        </w:tc>
      </w:tr>
      <w:tr w:rsidR="00CC7FEE" w14:paraId="0A1843CC" w14:textId="77777777" w:rsidTr="00CC7FEE">
        <w:trPr>
          <w:trHeight w:val="1667"/>
        </w:trPr>
        <w:tc>
          <w:tcPr>
            <w:tcW w:w="4676" w:type="dxa"/>
          </w:tcPr>
          <w:p w14:paraId="06B9A9BF" w14:textId="77777777" w:rsidR="00CC7FEE" w:rsidRDefault="00CC7FEE" w:rsidP="00050925"/>
        </w:tc>
        <w:tc>
          <w:tcPr>
            <w:tcW w:w="4679" w:type="dxa"/>
          </w:tcPr>
          <w:p w14:paraId="1BB1ABCB" w14:textId="77777777" w:rsidR="00CC7FEE" w:rsidRDefault="00CC7FEE" w:rsidP="00050925"/>
        </w:tc>
      </w:tr>
      <w:tr w:rsidR="00CC7FEE" w14:paraId="3C09DC3B" w14:textId="77777777" w:rsidTr="00CC7FEE">
        <w:trPr>
          <w:trHeight w:val="1125"/>
        </w:trPr>
        <w:tc>
          <w:tcPr>
            <w:tcW w:w="9356" w:type="dxa"/>
            <w:gridSpan w:val="2"/>
            <w:vAlign w:val="bottom"/>
          </w:tcPr>
          <w:p w14:paraId="5FEDACC5" w14:textId="77777777" w:rsidR="00CC7FEE" w:rsidRPr="00CC7FEE" w:rsidRDefault="00CC7FEE" w:rsidP="00050925">
            <w:r w:rsidRPr="00CC7FEE">
              <w:t>Пермь 2025</w:t>
            </w:r>
          </w:p>
        </w:tc>
      </w:tr>
    </w:tbl>
    <w:p w14:paraId="61529507" w14:textId="77777777" w:rsidR="003A0183" w:rsidRDefault="003A0183" w:rsidP="00050925">
      <w:pPr>
        <w:pStyle w:val="1"/>
      </w:pPr>
    </w:p>
    <w:p w14:paraId="520B1F80" w14:textId="1F0588D1" w:rsidR="00EA45C5" w:rsidRDefault="00050925" w:rsidP="00050925">
      <w:pPr>
        <w:pStyle w:val="1"/>
      </w:pPr>
      <w:r>
        <w:lastRenderedPageBreak/>
        <w:t>Постановка задачи</w:t>
      </w:r>
    </w:p>
    <w:p w14:paraId="4B9CE981" w14:textId="77777777" w:rsidR="00050925" w:rsidRPr="00050925" w:rsidRDefault="00050925" w:rsidP="00050925">
      <w:pPr>
        <w:pStyle w:val="a7"/>
        <w:numPr>
          <w:ilvl w:val="0"/>
          <w:numId w:val="1"/>
        </w:numPr>
      </w:pPr>
      <w:r w:rsidRPr="00050925">
        <w:t>Создать текстовый файл F1 не менее, чем из 10 строк и записать в него информацию</w:t>
      </w:r>
    </w:p>
    <w:p w14:paraId="2422A9F7" w14:textId="77777777" w:rsidR="00050925" w:rsidRPr="00050925" w:rsidRDefault="00050925" w:rsidP="00050925">
      <w:pPr>
        <w:pStyle w:val="ad"/>
        <w:numPr>
          <w:ilvl w:val="0"/>
          <w:numId w:val="1"/>
        </w:numPr>
      </w:pPr>
      <w:r w:rsidRPr="00050925">
        <w:t>Скопировать из файла F1 в файл F2 все строки, которые содержат только одно слово.</w:t>
      </w:r>
    </w:p>
    <w:p w14:paraId="60DF1F34" w14:textId="2335FC3E" w:rsidR="00050925" w:rsidRDefault="00050925" w:rsidP="00050925">
      <w:pPr>
        <w:pStyle w:val="ad"/>
        <w:numPr>
          <w:ilvl w:val="0"/>
          <w:numId w:val="1"/>
        </w:numPr>
      </w:pPr>
      <w:r w:rsidRPr="00050925">
        <w:t>Найти самое длинное слово в файле F2.</w:t>
      </w:r>
    </w:p>
    <w:p w14:paraId="691A904A" w14:textId="77777777" w:rsidR="00050925" w:rsidRDefault="00050925" w:rsidP="00050925">
      <w:pPr>
        <w:rPr>
          <w:rFonts w:eastAsia="Times New Roman"/>
          <w:kern w:val="0"/>
          <w:lang w:eastAsia="ru-RU"/>
          <w14:ligatures w14:val="none"/>
        </w:rPr>
      </w:pPr>
      <w:r>
        <w:br w:type="page"/>
      </w:r>
    </w:p>
    <w:p w14:paraId="22549DC9" w14:textId="003E35C4" w:rsidR="00050925" w:rsidRDefault="00050925" w:rsidP="00050925">
      <w:pPr>
        <w:pStyle w:val="1"/>
      </w:pPr>
      <w:r>
        <w:lastRenderedPageBreak/>
        <w:t>Блок-схема</w:t>
      </w:r>
      <w:r w:rsidR="003110B1">
        <w:rPr>
          <w:noProof/>
        </w:rPr>
        <w:drawing>
          <wp:inline distT="0" distB="0" distL="0" distR="0" wp14:anchorId="6DA16210" wp14:editId="633BF30D">
            <wp:extent cx="5362575" cy="5810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2848" w14:textId="41044CC2" w:rsidR="00050925" w:rsidRPr="00050925" w:rsidRDefault="003110B1" w:rsidP="003110B1">
      <w:pPr>
        <w:jc w:val="center"/>
      </w:pPr>
      <w:r>
        <w:rPr>
          <w:noProof/>
        </w:rPr>
        <w:lastRenderedPageBreak/>
        <w:drawing>
          <wp:inline distT="0" distB="0" distL="0" distR="0" wp14:anchorId="008FB970" wp14:editId="71F99F08">
            <wp:extent cx="3752850" cy="791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CAA0" w14:textId="416B4C5B" w:rsidR="00EA7E2E" w:rsidRDefault="00EA7E2E" w:rsidP="00EA7E2E">
      <w:pPr>
        <w:jc w:val="center"/>
      </w:pPr>
      <w:r>
        <w:rPr>
          <w:noProof/>
        </w:rPr>
        <w:lastRenderedPageBreak/>
        <w:drawing>
          <wp:inline distT="0" distB="0" distL="0" distR="0" wp14:anchorId="336557FE" wp14:editId="63330724">
            <wp:extent cx="4267200" cy="8677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4BF28" wp14:editId="37A5E4F8">
            <wp:extent cx="3219450" cy="410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57319" wp14:editId="724DBF5B">
            <wp:extent cx="3295650" cy="87725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C40DE" wp14:editId="2BB2E7EB">
            <wp:extent cx="4648200" cy="9058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0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C5F93" wp14:editId="0977DE8B">
            <wp:extent cx="4457700" cy="9248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2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D1A3C" wp14:editId="7F9BA491">
            <wp:extent cx="5794375" cy="9251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5C4DC" wp14:editId="1105485D">
            <wp:extent cx="2228850" cy="7629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0A49" w14:textId="77777777" w:rsidR="00EA7E2E" w:rsidRDefault="00EA7E2E">
      <w:pPr>
        <w:spacing w:after="160" w:line="278" w:lineRule="auto"/>
        <w:jc w:val="left"/>
      </w:pPr>
      <w:r>
        <w:br w:type="page"/>
      </w:r>
    </w:p>
    <w:p w14:paraId="632C9C0B" w14:textId="50098221" w:rsidR="00050925" w:rsidRDefault="00EA7E2E" w:rsidP="00EA7E2E">
      <w:pPr>
        <w:pStyle w:val="1"/>
      </w:pPr>
      <w:r>
        <w:lastRenderedPageBreak/>
        <w:t>Код программы</w:t>
      </w:r>
    </w:p>
    <w:p w14:paraId="52B8F98C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&lt;iostream&gt;</w:t>
      </w:r>
    </w:p>
    <w:p w14:paraId="1D4A505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fstream</w:t>
      </w:r>
      <w:proofErr w:type="spellEnd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46F9FE3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F9961A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MAX_LINE = 255;</w:t>
      </w:r>
    </w:p>
    <w:p w14:paraId="3A45662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36C5EC1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Общая функция проверки открытия файла</w:t>
      </w:r>
    </w:p>
    <w:p w14:paraId="3F7BC644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template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typename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0A71E25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checkFileOpen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TStream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&amp;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stream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mode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4E05E47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(!</w:t>
      </w:r>
      <w:proofErr w:type="spellStart"/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stream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.is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_open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 {</w:t>
      </w:r>
    </w:p>
    <w:p w14:paraId="5319E16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cerr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Ошибка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при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mode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файла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std::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2E7F24C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7471FF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3EA1C56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F1E1019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F5C849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B56A7B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Функция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для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формирования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066BCBD4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createFile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7077430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ofstream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file(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A535A88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(!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checkFileOpen</w:t>
      </w:r>
      <w:proofErr w:type="spellEnd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(file,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создании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))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AC4D7F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C9E0049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file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"Hello world\n"</w:t>
      </w:r>
    </w:p>
    <w:p w14:paraId="647DDD6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SingleWord</w:t>
      </w:r>
      <w:proofErr w:type="spellEnd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\n"</w:t>
      </w:r>
    </w:p>
    <w:p w14:paraId="4BA31C3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"Another line with multiple words\n"</w:t>
      </w:r>
    </w:p>
    <w:p w14:paraId="4B7F6B56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OneWord</w:t>
      </w:r>
      <w:proofErr w:type="spellEnd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\n"</w:t>
      </w:r>
    </w:p>
    <w:p w14:paraId="7245A2E6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"Two words here\n"</w:t>
      </w:r>
    </w:p>
    <w:p w14:paraId="7487378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JustOne</w:t>
      </w:r>
      <w:proofErr w:type="spellEnd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\n"</w:t>
      </w:r>
    </w:p>
    <w:p w14:paraId="026A3E7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"Multiple words again\n"</w:t>
      </w:r>
    </w:p>
    <w:p w14:paraId="40EC1268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"Single\n"</w:t>
      </w:r>
    </w:p>
    <w:p w14:paraId="3B8B072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"Last line with one word\n"</w:t>
      </w:r>
    </w:p>
    <w:p w14:paraId="5F9F7A0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"End\n"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419443A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85B04D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file.close</w:t>
      </w:r>
      <w:proofErr w:type="spellEnd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6D5868B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Файл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успешно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создан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.\n"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897658D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31FB10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1D66AF4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Общая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функция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обработки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строк</w:t>
      </w:r>
    </w:p>
    <w:p w14:paraId="69D1C238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template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typename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LineHandler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</w:t>
      </w:r>
    </w:p>
    <w:p w14:paraId="2F14C54C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processEachLine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LineHandler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handler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4AE1BE1D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ifstream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file(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1473FA4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(!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checkFileOpen</w:t>
      </w:r>
      <w:proofErr w:type="spellEnd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(file,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открытии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))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5616001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3ACCFA4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line[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MAX_LINE];</w:t>
      </w:r>
    </w:p>
    <w:p w14:paraId="47A6B92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file.getline</w:t>
      </w:r>
      <w:proofErr w:type="spellEnd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(line, MAX_LINE)) {</w:t>
      </w:r>
    </w:p>
    <w:p w14:paraId="62198FF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handler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(line);</w:t>
      </w:r>
    </w:p>
    <w:p w14:paraId="09B3DFA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5498C27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file.close</w:t>
      </w:r>
      <w:proofErr w:type="spellEnd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36A430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E9A228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A2C989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Функция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для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печати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</w:p>
    <w:p w14:paraId="3BE603F6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printFile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0232D5E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Содержимое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файла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":\n"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345AB9A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processEachLine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[](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52D5303A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std::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7A80699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});</w:t>
      </w:r>
    </w:p>
    <w:p w14:paraId="6411FA24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0B619C3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0709C9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Функция для подсчета слов в строке</w:t>
      </w:r>
    </w:p>
    <w:p w14:paraId="7A0F237B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countWords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31D1201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temp[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MAX_LINE];</w:t>
      </w:r>
    </w:p>
    <w:p w14:paraId="3EC9F13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strcpy_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temp,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438C94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count = 0;</w:t>
      </w:r>
    </w:p>
    <w:p w14:paraId="718E053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context = </w:t>
      </w:r>
      <w:proofErr w:type="spellStart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nullptr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06A6B0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token =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strtok_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temp,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\t"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&amp;context);</w:t>
      </w:r>
    </w:p>
    <w:p w14:paraId="3D984B19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685E569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(token) {</w:t>
      </w:r>
    </w:p>
    <w:p w14:paraId="29BEB321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count++;</w:t>
      </w:r>
    </w:p>
    <w:p w14:paraId="13EAC57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token =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strtok_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nullptr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\t"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&amp;context);</w:t>
      </w:r>
    </w:p>
    <w:p w14:paraId="30A737B5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A10F8CB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82535A7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687FA18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9924DED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Функция для копирования строк с одним словом</w:t>
      </w:r>
    </w:p>
    <w:p w14:paraId="4CC44374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copySingleWordLines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source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destination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205CA87C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ofstream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destFile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destination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DB873B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(!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checkFileOpen</w:t>
      </w:r>
      <w:proofErr w:type="spellEnd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destFile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destination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создании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))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83CF991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63F1CB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processEachLine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source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[&amp;](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1E3CBD8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countWords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== 1) {</w:t>
      </w:r>
    </w:p>
    <w:p w14:paraId="1B3F5D8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destFile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"\n"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8F3BF16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9F68DED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32AF9C4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60A5DAE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destFile.close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6B89D8D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Строки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одним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словом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скопированы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destination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"\n"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380ECB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5404D3D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83F7F8C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Общая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функция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обработки</w:t>
      </w:r>
      <w:r w:rsidRPr="00EA7E2E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слов</w:t>
      </w:r>
    </w:p>
    <w:p w14:paraId="170D10A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template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typename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WordHandler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</w:t>
      </w:r>
    </w:p>
    <w:p w14:paraId="6B4494A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processEachWord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WordHandler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handler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4106ED0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processEachLine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[&amp;](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41BF3DC4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temp[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MAX_LINE];</w:t>
      </w:r>
    </w:p>
    <w:p w14:paraId="60B1727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strcpy_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temp,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line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2809559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context = </w:t>
      </w:r>
      <w:proofErr w:type="spellStart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nullptr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9EE3C9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token =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strtok_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temp,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\t"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&amp;context);</w:t>
      </w:r>
    </w:p>
    <w:p w14:paraId="73965A38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A10047C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(token) {</w:t>
      </w:r>
    </w:p>
    <w:p w14:paraId="038909DA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handler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(token);</w:t>
      </w:r>
    </w:p>
    <w:p w14:paraId="3B4BACE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token =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strtok_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nullptr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\t"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&amp;context);</w:t>
      </w:r>
    </w:p>
    <w:p w14:paraId="61345F3F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136EB79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22F456E7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2B69C82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9EF0BC" w14:textId="77777777" w:rsid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Функция для нахождения самого длинного слова</w:t>
      </w:r>
    </w:p>
    <w:p w14:paraId="2686170B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findLongestWord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012EC41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longestWord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MAX_LINE] =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A2453BB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size_t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maxLength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0;</w:t>
      </w:r>
    </w:p>
    <w:p w14:paraId="5EAD166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1427C1D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processEachWord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[&amp;](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word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5EA02B91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A7E2E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size_t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length =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strlen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word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1B43B0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(length &gt;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maxLength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3A4893B1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maxLength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length;</w:t>
      </w:r>
    </w:p>
    <w:p w14:paraId="0D56D096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strcpy_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longestWord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word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8CB174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E809A5C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56AEB8DA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7F65FBC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maxLength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0) {</w:t>
      </w:r>
    </w:p>
    <w:p w14:paraId="11C36F4A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Самое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длинное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слово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файле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longestWord</w:t>
      </w:r>
      <w:proofErr w:type="spellEnd"/>
    </w:p>
    <w:p w14:paraId="1191220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длина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maxLength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")\</w:t>
      </w:r>
      <w:proofErr w:type="gramEnd"/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n"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7D25C14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2C232B5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5C421AF8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Файл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filename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пуст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.\n"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F1173A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0B8FE761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AAC2FCF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AB2DB3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2A8F82C0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E97D012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f1 =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"F1.txt"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11637F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char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f2 = </w:t>
      </w:r>
      <w:r w:rsidRPr="00EA7E2E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"F2.txt"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C6D5751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9BBA9CD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createFile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(f1);</w:t>
      </w:r>
    </w:p>
    <w:p w14:paraId="4F6DE793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printFile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(f1);</w:t>
      </w:r>
    </w:p>
    <w:p w14:paraId="4659E4E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copySingleWordLines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f1, f2);</w:t>
      </w:r>
    </w:p>
    <w:p w14:paraId="01AEEDA7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printFile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(f2);</w:t>
      </w:r>
    </w:p>
    <w:p w14:paraId="2EDFC595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findLongestWord</w:t>
      </w:r>
      <w:proofErr w:type="spellEnd"/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(f2);</w:t>
      </w:r>
    </w:p>
    <w:p w14:paraId="59ABBB86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C45DEB8" w14:textId="77777777" w:rsidR="00EA7E2E" w:rsidRPr="00EA7E2E" w:rsidRDefault="00EA7E2E" w:rsidP="00EA7E2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A7E2E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A7E2E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0;</w:t>
      </w:r>
    </w:p>
    <w:p w14:paraId="728381AA" w14:textId="3111FA32" w:rsidR="00EA7E2E" w:rsidRDefault="00EA7E2E" w:rsidP="00EA7E2E">
      <w:pP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9B827E8" w14:textId="77777777" w:rsidR="00EA7E2E" w:rsidRDefault="00EA7E2E">
      <w:pPr>
        <w:spacing w:after="160" w:line="278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br w:type="page"/>
      </w:r>
    </w:p>
    <w:p w14:paraId="6DECD0C5" w14:textId="0C4B650B" w:rsidR="00EA7E2E" w:rsidRDefault="00EA7E2E" w:rsidP="00EA7E2E">
      <w:pPr>
        <w:pStyle w:val="1"/>
      </w:pPr>
      <w:r>
        <w:lastRenderedPageBreak/>
        <w:t>Результат работы</w:t>
      </w:r>
    </w:p>
    <w:p w14:paraId="3ECF98CA" w14:textId="46082168" w:rsidR="00EA7E2E" w:rsidRDefault="00EA7E2E" w:rsidP="00EA7E2E">
      <w:r w:rsidRPr="00EA7E2E">
        <w:drawing>
          <wp:inline distT="0" distB="0" distL="0" distR="0" wp14:anchorId="40F671DE" wp14:editId="6A91D955">
            <wp:extent cx="5940425" cy="33458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7597" w14:textId="77777777" w:rsidR="00EA7E2E" w:rsidRDefault="00EA7E2E" w:rsidP="00EA7E2E"/>
    <w:p w14:paraId="20CFCE72" w14:textId="62EB3BC9" w:rsidR="00EA7E2E" w:rsidRPr="00EA7E2E" w:rsidRDefault="00EA7E2E" w:rsidP="00EA7E2E">
      <w:pPr>
        <w:rPr>
          <w:lang w:val="en-US"/>
        </w:rPr>
      </w:pPr>
      <w:r>
        <w:rPr>
          <w:lang w:val="en-US"/>
        </w:rPr>
        <w:t xml:space="preserve">Git: </w:t>
      </w:r>
      <w:hyperlink r:id="rId24" w:history="1">
        <w:r w:rsidRPr="00EA7E2E">
          <w:rPr>
            <w:rStyle w:val="af"/>
            <w:lang w:val="en-US"/>
          </w:rPr>
          <w:t>https://github.com/Artivaa/FileProcessor</w:t>
        </w:r>
      </w:hyperlink>
    </w:p>
    <w:sectPr w:rsidR="00EA7E2E" w:rsidRPr="00EA7E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9601D"/>
    <w:multiLevelType w:val="multilevel"/>
    <w:tmpl w:val="F006D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4A4F6B"/>
    <w:multiLevelType w:val="multilevel"/>
    <w:tmpl w:val="F9803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3649004">
    <w:abstractNumId w:val="1"/>
  </w:num>
  <w:num w:numId="2" w16cid:durableId="1617759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5C5"/>
    <w:rsid w:val="00050925"/>
    <w:rsid w:val="0011442C"/>
    <w:rsid w:val="003110B1"/>
    <w:rsid w:val="003A0183"/>
    <w:rsid w:val="00485888"/>
    <w:rsid w:val="00C56214"/>
    <w:rsid w:val="00CC7FEE"/>
    <w:rsid w:val="00EA45C5"/>
    <w:rsid w:val="00EA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087AA"/>
  <w15:chartTrackingRefBased/>
  <w15:docId w15:val="{BDC62CFC-0D62-45B3-8212-6F24B730F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925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C7FEE"/>
    <w:pPr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7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7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7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7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7FE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7FE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7FE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7FE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7FEE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C7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7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7FE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7FE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7FE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7FE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7FE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7FE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7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7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7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CC7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7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7FE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C7FE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7FE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7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7FE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C7FE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CC7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050925"/>
    <w:pPr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table" w:customStyle="1" w:styleId="TableGrid">
    <w:name w:val="TableGrid"/>
    <w:rsid w:val="0005092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No Spacing"/>
    <w:basedOn w:val="a"/>
    <w:uiPriority w:val="1"/>
    <w:qFormat/>
    <w:rsid w:val="00050925"/>
    <w:rPr>
      <w:sz w:val="18"/>
      <w:szCs w:val="18"/>
    </w:rPr>
  </w:style>
  <w:style w:type="character" w:styleId="af">
    <w:name w:val="Hyperlink"/>
    <w:basedOn w:val="a0"/>
    <w:uiPriority w:val="99"/>
    <w:unhideWhenUsed/>
    <w:rsid w:val="00EA7E2E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A7E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hyperlink" Target="https://github.com/Artivaa/FileProcesso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yom\Documents\&#1053;&#1072;&#1089;&#1090;&#1088;&#1072;&#1080;&#1074;&#1072;&#1077;&#1084;&#1099;&#1077;%20&#1096;&#1072;&#1073;&#1083;&#1086;&#1085;&#1099;%20Office\&#1051;&#1072;&#1073;&#1086;&#1088;&#1072;&#1090;&#1086;&#1088;&#1085;&#1099;&#1077;%20&#1088;&#1072;&#1073;&#1086;&#1090;&#1099;%20&#1054;&#1090;&#1095;&#1077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Лабораторные работы Отчет.dotx</Template>
  <TotalTime>146</TotalTime>
  <Pages>15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Artyom</cp:lastModifiedBy>
  <cp:revision>1</cp:revision>
  <dcterms:created xsi:type="dcterms:W3CDTF">2025-03-29T08:19:00Z</dcterms:created>
  <dcterms:modified xsi:type="dcterms:W3CDTF">2025-03-29T10:45:00Z</dcterms:modified>
</cp:coreProperties>
</file>